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B51EFE" w14:textId="77777777" w:rsidR="0012028F" w:rsidRPr="001E72FB" w:rsidRDefault="001E72FB" w:rsidP="001E72FB">
      <w:pPr>
        <w:pStyle w:val="Heading3"/>
        <w:jc w:val="center"/>
        <w:rPr>
          <w:sz w:val="32"/>
        </w:rPr>
      </w:pPr>
      <w:bookmarkStart w:id="0" w:name="_GoBack"/>
      <w:bookmarkEnd w:id="0"/>
      <w:r w:rsidRPr="001E72FB">
        <w:rPr>
          <w:sz w:val="32"/>
        </w:rPr>
        <w:t>Preliminary Reporting Form: Harmful Radio Interference to Aircraft</w:t>
      </w:r>
    </w:p>
    <w:p w14:paraId="3172AED8" w14:textId="77777777" w:rsidR="0012028F" w:rsidRPr="001E72FB" w:rsidRDefault="001E72FB" w:rsidP="001E72FB">
      <w:pPr>
        <w:pStyle w:val="Heading4"/>
        <w:jc w:val="center"/>
        <w:rPr>
          <w:sz w:val="32"/>
        </w:rPr>
      </w:pPr>
      <w:r w:rsidRPr="001E72FB">
        <w:rPr>
          <w:sz w:val="32"/>
        </w:rPr>
        <w:t>in cooperation with ICAO Frequency Spectrum Management Panel</w:t>
      </w:r>
    </w:p>
    <w:p w14:paraId="17AA73A1" w14:textId="77777777" w:rsidR="001E72FB" w:rsidRDefault="001E72FB" w:rsidP="001E72FB">
      <w:pPr>
        <w:pStyle w:val="BodyText"/>
      </w:pPr>
    </w:p>
    <w:p w14:paraId="0122B531" w14:textId="77777777" w:rsidR="005C7670" w:rsidRDefault="001E72FB" w:rsidP="001E72FB">
      <w:pPr>
        <w:pStyle w:val="BodyText"/>
      </w:pPr>
      <w:r w:rsidRPr="001E72FB">
        <w:t xml:space="preserve">Note: Only applicable fields need to be filled. Please submit the report to Head, ATM Engineering and Aviation Frequency Spectrum, IATA at </w:t>
      </w:r>
      <w:hyperlink r:id="rId8" w:history="1">
        <w:r w:rsidRPr="001F4FE1">
          <w:rPr>
            <w:rStyle w:val="Hyperlink"/>
          </w:rPr>
          <w:t>pringvanin@iata.org</w:t>
        </w:r>
      </w:hyperlink>
      <w:r w:rsidRPr="001E72FB">
        <w:t>.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A0" w:firstRow="1" w:lastRow="0" w:firstColumn="1" w:lastColumn="0" w:noHBand="0" w:noVBand="0"/>
      </w:tblPr>
      <w:tblGrid>
        <w:gridCol w:w="2993"/>
        <w:gridCol w:w="6817"/>
      </w:tblGrid>
      <w:tr w:rsidR="001E72FB" w:rsidRPr="001E72FB" w14:paraId="7BF6598A" w14:textId="77777777" w:rsidTr="001E72FB">
        <w:tc>
          <w:tcPr>
            <w:tcW w:w="9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bottom"/>
            <w:hideMark/>
          </w:tcPr>
          <w:p w14:paraId="2B8DDA24" w14:textId="77777777" w:rsidR="001E72FB" w:rsidRPr="001E72FB" w:rsidRDefault="001E72FB">
            <w:pPr>
              <w:rPr>
                <w:rFonts w:asciiTheme="minorHAnsi" w:eastAsia="Times New Roman" w:hAnsiTheme="minorHAnsi" w:cstheme="minorHAnsi"/>
                <w:color w:val="1E32FA"/>
              </w:rPr>
            </w:pPr>
            <w:r w:rsidRPr="001E72FB">
              <w:rPr>
                <w:rFonts w:asciiTheme="minorHAnsi" w:hAnsiTheme="minorHAnsi" w:cstheme="minorHAnsi"/>
                <w:b/>
                <w:bCs/>
                <w:color w:val="1E32FA"/>
              </w:rPr>
              <w:t>Originator of this report</w:t>
            </w:r>
          </w:p>
        </w:tc>
      </w:tr>
      <w:tr w:rsidR="001E72FB" w:rsidRPr="001E72FB" w14:paraId="7A1E3713" w14:textId="77777777" w:rsidTr="001E72FB"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  <w:hideMark/>
          </w:tcPr>
          <w:p w14:paraId="34D5ECE5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  <w:r w:rsidRPr="001E72FB">
              <w:rPr>
                <w:rFonts w:asciiTheme="minorHAnsi" w:hAnsiTheme="minorHAnsi" w:cstheme="minorHAnsi"/>
                <w:bCs/>
                <w:color w:val="1E32FA"/>
              </w:rPr>
              <w:t>Organisation</w:t>
            </w:r>
          </w:p>
        </w:tc>
        <w:tc>
          <w:tcPr>
            <w:tcW w:w="6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DEDE2B0" w14:textId="77777777" w:rsidR="001E72FB" w:rsidRPr="001E72FB" w:rsidRDefault="001E72FB">
            <w:pPr>
              <w:rPr>
                <w:rFonts w:asciiTheme="minorHAnsi" w:hAnsiTheme="minorHAnsi" w:cstheme="minorHAnsi"/>
                <w:color w:val="1E32FA"/>
              </w:rPr>
            </w:pPr>
          </w:p>
        </w:tc>
      </w:tr>
      <w:tr w:rsidR="001E72FB" w:rsidRPr="001E72FB" w14:paraId="5C1438C6" w14:textId="77777777" w:rsidTr="001E72FB"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  <w:hideMark/>
          </w:tcPr>
          <w:p w14:paraId="7433DC7E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  <w:r w:rsidRPr="001E72FB">
              <w:rPr>
                <w:rFonts w:asciiTheme="minorHAnsi" w:hAnsiTheme="minorHAnsi" w:cstheme="minorHAnsi"/>
                <w:bCs/>
                <w:color w:val="1E32FA"/>
              </w:rPr>
              <w:t>Department</w:t>
            </w:r>
          </w:p>
        </w:tc>
        <w:tc>
          <w:tcPr>
            <w:tcW w:w="6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49ED313" w14:textId="77777777" w:rsidR="001E72FB" w:rsidRPr="001E72FB" w:rsidRDefault="001E72FB">
            <w:pPr>
              <w:rPr>
                <w:rFonts w:asciiTheme="minorHAnsi" w:hAnsiTheme="minorHAnsi" w:cstheme="minorHAnsi"/>
                <w:color w:val="1E32FA"/>
              </w:rPr>
            </w:pPr>
          </w:p>
        </w:tc>
      </w:tr>
      <w:tr w:rsidR="001E72FB" w:rsidRPr="001E72FB" w14:paraId="3D1F9318" w14:textId="77777777" w:rsidTr="001E72FB"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  <w:hideMark/>
          </w:tcPr>
          <w:p w14:paraId="0ED2D89A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  <w:r w:rsidRPr="001E72FB">
              <w:rPr>
                <w:rFonts w:asciiTheme="minorHAnsi" w:hAnsiTheme="minorHAnsi" w:cstheme="minorHAnsi"/>
                <w:bCs/>
                <w:color w:val="1E32FA"/>
              </w:rPr>
              <w:t>Street / No.</w:t>
            </w:r>
          </w:p>
        </w:tc>
        <w:tc>
          <w:tcPr>
            <w:tcW w:w="6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9CC4929" w14:textId="77777777" w:rsidR="001E72FB" w:rsidRPr="001E72FB" w:rsidRDefault="001E72FB">
            <w:pPr>
              <w:rPr>
                <w:rFonts w:asciiTheme="minorHAnsi" w:hAnsiTheme="minorHAnsi" w:cstheme="minorHAnsi"/>
                <w:color w:val="1E32FA"/>
              </w:rPr>
            </w:pPr>
          </w:p>
        </w:tc>
      </w:tr>
      <w:tr w:rsidR="001E72FB" w:rsidRPr="001E72FB" w14:paraId="2EC5E7FE" w14:textId="77777777" w:rsidTr="001E72FB"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  <w:hideMark/>
          </w:tcPr>
          <w:p w14:paraId="7F5ADA74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  <w:r w:rsidRPr="001E72FB">
              <w:rPr>
                <w:rFonts w:asciiTheme="minorHAnsi" w:hAnsiTheme="minorHAnsi" w:cstheme="minorHAnsi"/>
                <w:bCs/>
                <w:color w:val="1E32FA"/>
              </w:rPr>
              <w:t>Zip-Code / Town</w:t>
            </w:r>
          </w:p>
        </w:tc>
        <w:tc>
          <w:tcPr>
            <w:tcW w:w="6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B7B9311" w14:textId="77777777" w:rsidR="001E72FB" w:rsidRPr="001E72FB" w:rsidRDefault="001E72FB">
            <w:pPr>
              <w:rPr>
                <w:rFonts w:asciiTheme="minorHAnsi" w:hAnsiTheme="minorHAnsi" w:cstheme="minorHAnsi"/>
                <w:color w:val="1E32FA"/>
              </w:rPr>
            </w:pPr>
          </w:p>
        </w:tc>
      </w:tr>
      <w:tr w:rsidR="001E72FB" w:rsidRPr="001E72FB" w14:paraId="15D225C1" w14:textId="77777777" w:rsidTr="001E72FB"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  <w:hideMark/>
          </w:tcPr>
          <w:p w14:paraId="7961B591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  <w:r w:rsidRPr="001E72FB">
              <w:rPr>
                <w:rFonts w:asciiTheme="minorHAnsi" w:hAnsiTheme="minorHAnsi" w:cstheme="minorHAnsi"/>
                <w:bCs/>
                <w:color w:val="1E32FA"/>
              </w:rPr>
              <w:t>Name / Surname</w:t>
            </w:r>
          </w:p>
        </w:tc>
        <w:tc>
          <w:tcPr>
            <w:tcW w:w="6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47F61A7" w14:textId="77777777" w:rsidR="001E72FB" w:rsidRPr="001E72FB" w:rsidRDefault="001E72FB">
            <w:pPr>
              <w:rPr>
                <w:rFonts w:asciiTheme="minorHAnsi" w:hAnsiTheme="minorHAnsi" w:cstheme="minorHAnsi"/>
                <w:color w:val="1E32FA"/>
              </w:rPr>
            </w:pPr>
          </w:p>
        </w:tc>
      </w:tr>
      <w:tr w:rsidR="001E72FB" w:rsidRPr="001E72FB" w14:paraId="3F45D572" w14:textId="77777777" w:rsidTr="001E72FB"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  <w:hideMark/>
          </w:tcPr>
          <w:p w14:paraId="39FF07AC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  <w:r w:rsidRPr="001E72FB">
              <w:rPr>
                <w:rFonts w:asciiTheme="minorHAnsi" w:hAnsiTheme="minorHAnsi" w:cstheme="minorHAnsi"/>
                <w:bCs/>
                <w:color w:val="1E32FA"/>
              </w:rPr>
              <w:t>Phone Number</w:t>
            </w:r>
          </w:p>
        </w:tc>
        <w:tc>
          <w:tcPr>
            <w:tcW w:w="6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7D631EC" w14:textId="77777777" w:rsidR="001E72FB" w:rsidRPr="001E72FB" w:rsidRDefault="001E72FB">
            <w:pPr>
              <w:rPr>
                <w:rFonts w:asciiTheme="minorHAnsi" w:hAnsiTheme="minorHAnsi" w:cstheme="minorHAnsi"/>
                <w:color w:val="1E32FA"/>
              </w:rPr>
            </w:pPr>
          </w:p>
        </w:tc>
      </w:tr>
      <w:tr w:rsidR="001E72FB" w:rsidRPr="001E72FB" w14:paraId="54C61AEE" w14:textId="77777777" w:rsidTr="001E72FB"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  <w:hideMark/>
          </w:tcPr>
          <w:p w14:paraId="751A3E6B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  <w:r w:rsidRPr="001E72FB">
              <w:rPr>
                <w:rFonts w:asciiTheme="minorHAnsi" w:hAnsiTheme="minorHAnsi" w:cstheme="minorHAnsi"/>
                <w:bCs/>
                <w:color w:val="1E32FA"/>
              </w:rPr>
              <w:t>E-mail address</w:t>
            </w:r>
          </w:p>
        </w:tc>
        <w:tc>
          <w:tcPr>
            <w:tcW w:w="6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AD97E11" w14:textId="77777777" w:rsidR="001E72FB" w:rsidRPr="001E72FB" w:rsidRDefault="001E72FB">
            <w:pPr>
              <w:rPr>
                <w:rFonts w:asciiTheme="minorHAnsi" w:hAnsiTheme="minorHAnsi" w:cstheme="minorHAnsi"/>
                <w:color w:val="1E32FA"/>
              </w:rPr>
            </w:pPr>
          </w:p>
        </w:tc>
      </w:tr>
      <w:tr w:rsidR="001E72FB" w:rsidRPr="001E72FB" w14:paraId="57C3C972" w14:textId="77777777" w:rsidTr="001E72FB"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  <w:hideMark/>
          </w:tcPr>
          <w:p w14:paraId="4F04049C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  <w:r w:rsidRPr="001E72FB">
              <w:rPr>
                <w:rFonts w:asciiTheme="minorHAnsi" w:hAnsiTheme="minorHAnsi" w:cstheme="minorHAnsi"/>
                <w:bCs/>
                <w:color w:val="1E32FA"/>
              </w:rPr>
              <w:t>Date and time of report</w:t>
            </w:r>
          </w:p>
        </w:tc>
        <w:tc>
          <w:tcPr>
            <w:tcW w:w="6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831C0F1" w14:textId="77777777" w:rsidR="001E72FB" w:rsidRPr="001E72FB" w:rsidRDefault="001E72FB">
            <w:pPr>
              <w:rPr>
                <w:rFonts w:asciiTheme="minorHAnsi" w:hAnsiTheme="minorHAnsi" w:cstheme="minorHAnsi"/>
                <w:color w:val="1E32FA"/>
              </w:rPr>
            </w:pPr>
          </w:p>
        </w:tc>
      </w:tr>
      <w:tr w:rsidR="001E72FB" w:rsidRPr="001E72FB" w14:paraId="54CA0E0A" w14:textId="77777777" w:rsidTr="001E72FB">
        <w:tc>
          <w:tcPr>
            <w:tcW w:w="9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bottom"/>
            <w:hideMark/>
          </w:tcPr>
          <w:p w14:paraId="0D1409D6" w14:textId="77777777" w:rsidR="001E72FB" w:rsidRPr="001E72FB" w:rsidRDefault="001E72FB">
            <w:pPr>
              <w:rPr>
                <w:rFonts w:asciiTheme="minorHAnsi" w:hAnsiTheme="minorHAnsi" w:cstheme="minorHAnsi"/>
                <w:color w:val="1E32FA"/>
              </w:rPr>
            </w:pPr>
            <w:r w:rsidRPr="001E72FB">
              <w:rPr>
                <w:rFonts w:asciiTheme="minorHAnsi" w:hAnsiTheme="minorHAnsi" w:cstheme="minorHAnsi"/>
                <w:b/>
                <w:bCs/>
                <w:color w:val="1E32FA"/>
              </w:rPr>
              <w:t>Description of interference</w:t>
            </w:r>
          </w:p>
        </w:tc>
      </w:tr>
      <w:tr w:rsidR="001E72FB" w:rsidRPr="001E72FB" w14:paraId="0A77290A" w14:textId="77777777" w:rsidTr="001E72FB"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  <w:hideMark/>
          </w:tcPr>
          <w:p w14:paraId="6689716B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  <w:r w:rsidRPr="001E72FB">
              <w:rPr>
                <w:rFonts w:asciiTheme="minorHAnsi" w:hAnsiTheme="minorHAnsi" w:cstheme="minorHAnsi"/>
                <w:bCs/>
                <w:color w:val="1E32FA"/>
              </w:rPr>
              <w:t xml:space="preserve">Aircraft Type and Registration </w:t>
            </w:r>
          </w:p>
        </w:tc>
        <w:tc>
          <w:tcPr>
            <w:tcW w:w="6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1D10344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</w:p>
        </w:tc>
      </w:tr>
      <w:tr w:rsidR="001E72FB" w:rsidRPr="001E72FB" w14:paraId="1015CF98" w14:textId="77777777" w:rsidTr="001E72FB"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  <w:hideMark/>
          </w:tcPr>
          <w:p w14:paraId="186E163D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  <w:r w:rsidRPr="001E72FB">
              <w:rPr>
                <w:rFonts w:asciiTheme="minorHAnsi" w:hAnsiTheme="minorHAnsi" w:cstheme="minorHAnsi"/>
                <w:bCs/>
                <w:color w:val="1E32FA"/>
              </w:rPr>
              <w:t>Date and Flight Number</w:t>
            </w:r>
          </w:p>
        </w:tc>
        <w:tc>
          <w:tcPr>
            <w:tcW w:w="6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257DF13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</w:p>
        </w:tc>
      </w:tr>
      <w:tr w:rsidR="001E72FB" w:rsidRPr="001E72FB" w14:paraId="53AF5F1E" w14:textId="77777777" w:rsidTr="001E72FB"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2FC9BF14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  <w:r w:rsidRPr="001E72FB">
              <w:rPr>
                <w:rFonts w:asciiTheme="minorHAnsi" w:hAnsiTheme="minorHAnsi" w:cstheme="minorHAnsi"/>
                <w:bCs/>
                <w:color w:val="1E32FA"/>
              </w:rPr>
              <w:t>Airway/route flown</w:t>
            </w:r>
          </w:p>
          <w:p w14:paraId="69B43955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</w:p>
        </w:tc>
        <w:tc>
          <w:tcPr>
            <w:tcW w:w="6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2084E44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</w:p>
        </w:tc>
      </w:tr>
      <w:tr w:rsidR="001E72FB" w:rsidRPr="001E72FB" w14:paraId="201122E3" w14:textId="77777777" w:rsidTr="001E72FB"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  <w:hideMark/>
          </w:tcPr>
          <w:p w14:paraId="09E0E8A1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  <w:r w:rsidRPr="001E72FB">
              <w:rPr>
                <w:rFonts w:asciiTheme="minorHAnsi" w:hAnsiTheme="minorHAnsi" w:cstheme="minorHAnsi"/>
                <w:bCs/>
                <w:color w:val="1E32FA"/>
              </w:rPr>
              <w:t xml:space="preserve">Positions/Coordinates of the first point of occurrence </w:t>
            </w:r>
          </w:p>
          <w:p w14:paraId="14491D17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  <w:r w:rsidRPr="001E72FB">
              <w:rPr>
                <w:rFonts w:asciiTheme="minorHAnsi" w:hAnsiTheme="minorHAnsi" w:cstheme="minorHAnsi"/>
                <w:bCs/>
                <w:color w:val="1E32FA"/>
              </w:rPr>
              <w:t>Time (UTC)</w:t>
            </w:r>
          </w:p>
        </w:tc>
        <w:tc>
          <w:tcPr>
            <w:tcW w:w="6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3EDC276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  <w:r w:rsidRPr="001E72FB">
              <w:rPr>
                <w:rFonts w:asciiTheme="minorHAnsi" w:hAnsiTheme="minorHAnsi" w:cstheme="minorHAnsi"/>
                <w:bCs/>
                <w:color w:val="1E32FA"/>
              </w:rPr>
              <w:t xml:space="preserve">Waypoint: </w:t>
            </w:r>
          </w:p>
          <w:p w14:paraId="634A112A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  <w:r w:rsidRPr="001E72FB">
              <w:rPr>
                <w:rFonts w:asciiTheme="minorHAnsi" w:hAnsiTheme="minorHAnsi" w:cstheme="minorHAnsi"/>
                <w:bCs/>
                <w:color w:val="1E32FA"/>
              </w:rPr>
              <w:t xml:space="preserve">Latitude:                                  Longitude:   </w:t>
            </w:r>
          </w:p>
          <w:p w14:paraId="2B817278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  <w:r w:rsidRPr="001E72FB">
              <w:rPr>
                <w:rFonts w:asciiTheme="minorHAnsi" w:hAnsiTheme="minorHAnsi" w:cstheme="minorHAnsi"/>
                <w:bCs/>
                <w:color w:val="1E32FA"/>
              </w:rPr>
              <w:t xml:space="preserve">UTC: </w:t>
            </w:r>
          </w:p>
        </w:tc>
      </w:tr>
      <w:tr w:rsidR="001E72FB" w:rsidRPr="001E72FB" w14:paraId="0BD56F51" w14:textId="77777777" w:rsidTr="001E72FB"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  <w:hideMark/>
          </w:tcPr>
          <w:p w14:paraId="4C742845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  <w:r w:rsidRPr="001E72FB">
              <w:rPr>
                <w:rFonts w:asciiTheme="minorHAnsi" w:hAnsiTheme="minorHAnsi" w:cstheme="minorHAnsi"/>
                <w:bCs/>
                <w:color w:val="1E32FA"/>
              </w:rPr>
              <w:t xml:space="preserve">Positions/Coordinates of the last point of occurrence </w:t>
            </w:r>
          </w:p>
          <w:p w14:paraId="1F39B5B0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  <w:r w:rsidRPr="001E72FB">
              <w:rPr>
                <w:rFonts w:asciiTheme="minorHAnsi" w:hAnsiTheme="minorHAnsi" w:cstheme="minorHAnsi"/>
                <w:bCs/>
                <w:color w:val="1E32FA"/>
              </w:rPr>
              <w:t>Time (UTC)</w:t>
            </w:r>
          </w:p>
        </w:tc>
        <w:tc>
          <w:tcPr>
            <w:tcW w:w="6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3FBD385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  <w:r w:rsidRPr="001E72FB">
              <w:rPr>
                <w:rFonts w:asciiTheme="minorHAnsi" w:hAnsiTheme="minorHAnsi" w:cstheme="minorHAnsi"/>
                <w:bCs/>
                <w:color w:val="1E32FA"/>
              </w:rPr>
              <w:t xml:space="preserve">Waypoint: </w:t>
            </w:r>
          </w:p>
          <w:p w14:paraId="6EEE39BB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  <w:r w:rsidRPr="001E72FB">
              <w:rPr>
                <w:rFonts w:asciiTheme="minorHAnsi" w:hAnsiTheme="minorHAnsi" w:cstheme="minorHAnsi"/>
                <w:bCs/>
                <w:color w:val="1E32FA"/>
              </w:rPr>
              <w:t xml:space="preserve">Latitude:                                  Longitude:   </w:t>
            </w:r>
          </w:p>
          <w:p w14:paraId="44299F6A" w14:textId="77777777" w:rsidR="001E72FB" w:rsidRPr="001E72FB" w:rsidRDefault="001E72FB">
            <w:pPr>
              <w:rPr>
                <w:rFonts w:asciiTheme="minorHAnsi" w:hAnsiTheme="minorHAnsi" w:cstheme="minorHAnsi"/>
                <w:color w:val="1E32FA"/>
              </w:rPr>
            </w:pPr>
            <w:r w:rsidRPr="001E72FB">
              <w:rPr>
                <w:rFonts w:asciiTheme="minorHAnsi" w:hAnsiTheme="minorHAnsi" w:cstheme="minorHAnsi"/>
                <w:bCs/>
                <w:color w:val="1E32FA"/>
              </w:rPr>
              <w:t>UTC:</w:t>
            </w:r>
          </w:p>
        </w:tc>
      </w:tr>
      <w:tr w:rsidR="001E72FB" w:rsidRPr="001E72FB" w14:paraId="3D6634F2" w14:textId="77777777" w:rsidTr="001E72FB"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  <w:hideMark/>
          </w:tcPr>
          <w:p w14:paraId="161C26AF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  <w:r w:rsidRPr="001E72FB">
              <w:rPr>
                <w:rFonts w:asciiTheme="minorHAnsi" w:hAnsiTheme="minorHAnsi" w:cstheme="minorHAnsi"/>
                <w:color w:val="1E32FA"/>
              </w:rPr>
              <w:t>Flight level or altitude at which it was detected</w:t>
            </w:r>
          </w:p>
        </w:tc>
        <w:tc>
          <w:tcPr>
            <w:tcW w:w="6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104BA26" w14:textId="77777777" w:rsidR="001E72FB" w:rsidRPr="001E72FB" w:rsidRDefault="001E72FB">
            <w:pPr>
              <w:rPr>
                <w:rFonts w:asciiTheme="minorHAnsi" w:hAnsiTheme="minorHAnsi" w:cstheme="minorHAnsi"/>
                <w:color w:val="1E32FA"/>
              </w:rPr>
            </w:pPr>
          </w:p>
        </w:tc>
      </w:tr>
      <w:tr w:rsidR="001E72FB" w:rsidRPr="001E72FB" w14:paraId="7D0926E1" w14:textId="77777777" w:rsidTr="001E72FB"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50A0C65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  <w:r w:rsidRPr="001E72FB">
              <w:rPr>
                <w:rFonts w:asciiTheme="minorHAnsi" w:hAnsiTheme="minorHAnsi" w:cstheme="minorHAnsi"/>
                <w:bCs/>
                <w:color w:val="1E32FA"/>
              </w:rPr>
              <w:t>Manufacturer, type, model of impacted equipment</w:t>
            </w:r>
          </w:p>
        </w:tc>
        <w:tc>
          <w:tcPr>
            <w:tcW w:w="6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D8A486C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</w:p>
        </w:tc>
      </w:tr>
      <w:tr w:rsidR="001E72FB" w:rsidRPr="001E72FB" w14:paraId="26B2DCD6" w14:textId="77777777" w:rsidTr="001E72FB">
        <w:trPr>
          <w:trHeight w:val="988"/>
        </w:trPr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3258929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  <w:r w:rsidRPr="001E72FB">
              <w:rPr>
                <w:rFonts w:asciiTheme="minorHAnsi" w:hAnsiTheme="minorHAnsi" w:cstheme="minorHAnsi"/>
                <w:bCs/>
                <w:color w:val="1E32FA"/>
              </w:rPr>
              <w:t>Degradation of performance level</w:t>
            </w:r>
          </w:p>
          <w:p w14:paraId="320BDAD0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</w:p>
        </w:tc>
        <w:tc>
          <w:tcPr>
            <w:tcW w:w="6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BD62D24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  <w:r w:rsidRPr="001E72FB">
              <w:rPr>
                <w:rFonts w:asciiTheme="minorHAnsi" w:hAnsiTheme="minorHAnsi" w:cstheme="minorHAnsi"/>
                <w:bCs/>
                <w:color w:val="1E32FA"/>
              </w:rPr>
              <w:t xml:space="preserve">[ ] </w:t>
            </w:r>
            <w:r w:rsidRPr="001E72FB">
              <w:rPr>
                <w:rFonts w:asciiTheme="minorHAnsi" w:hAnsiTheme="minorHAnsi" w:cstheme="minorHAnsi"/>
                <w:color w:val="1E32FA"/>
              </w:rPr>
              <w:t>Complete outage</w:t>
            </w:r>
            <w:r w:rsidRPr="001E72FB">
              <w:rPr>
                <w:rFonts w:asciiTheme="minorHAnsi" w:hAnsiTheme="minorHAnsi" w:cstheme="minorHAnsi"/>
                <w:bCs/>
                <w:color w:val="1E32FA"/>
              </w:rPr>
              <w:t xml:space="preserve"> </w:t>
            </w:r>
          </w:p>
          <w:p w14:paraId="328E6DCF" w14:textId="77777777" w:rsidR="001E72FB" w:rsidRPr="001E72FB" w:rsidRDefault="001E72FB">
            <w:pPr>
              <w:rPr>
                <w:rFonts w:asciiTheme="minorHAnsi" w:hAnsiTheme="minorHAnsi" w:cstheme="minorHAnsi"/>
                <w:color w:val="1E32FA"/>
              </w:rPr>
            </w:pPr>
            <w:r w:rsidRPr="001E72FB">
              <w:rPr>
                <w:rFonts w:asciiTheme="minorHAnsi" w:hAnsiTheme="minorHAnsi" w:cstheme="minorHAnsi"/>
                <w:color w:val="1E32FA"/>
              </w:rPr>
              <w:t>[ ] False reading</w:t>
            </w:r>
          </w:p>
          <w:p w14:paraId="1D176CBA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  <w:r w:rsidRPr="001E72FB">
              <w:rPr>
                <w:rFonts w:asciiTheme="minorHAnsi" w:hAnsiTheme="minorHAnsi" w:cstheme="minorHAnsi"/>
                <w:bCs/>
                <w:color w:val="1E32FA"/>
              </w:rPr>
              <w:t xml:space="preserve">[ ] other (Please describe.) </w:t>
            </w:r>
          </w:p>
        </w:tc>
      </w:tr>
      <w:tr w:rsidR="001E72FB" w:rsidRPr="001E72FB" w14:paraId="5F2A4C24" w14:textId="77777777" w:rsidTr="001E72FB"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6CEB93C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  <w:r w:rsidRPr="001E72FB">
              <w:rPr>
                <w:rFonts w:asciiTheme="minorHAnsi" w:hAnsiTheme="minorHAnsi" w:cstheme="minorHAnsi"/>
                <w:bCs/>
                <w:color w:val="1E32FA"/>
              </w:rPr>
              <w:t>Problem duration</w:t>
            </w:r>
          </w:p>
        </w:tc>
        <w:tc>
          <w:tcPr>
            <w:tcW w:w="6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3A5152E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  <w:r w:rsidRPr="001E72FB">
              <w:rPr>
                <w:rFonts w:asciiTheme="minorHAnsi" w:hAnsiTheme="minorHAnsi" w:cstheme="minorHAnsi"/>
                <w:bCs/>
                <w:color w:val="1E32FA"/>
              </w:rPr>
              <w:t>[ ] continuous                            [ ] intermittent</w:t>
            </w:r>
          </w:p>
        </w:tc>
      </w:tr>
      <w:tr w:rsidR="001E72FB" w:rsidRPr="001E72FB" w14:paraId="272355B4" w14:textId="77777777" w:rsidTr="001E72FB"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4B7F763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  <w:r w:rsidRPr="001E72FB">
              <w:rPr>
                <w:rFonts w:asciiTheme="minorHAnsi" w:hAnsiTheme="minorHAnsi" w:cstheme="minorHAnsi"/>
                <w:bCs/>
                <w:color w:val="1E32FA"/>
              </w:rPr>
              <w:t>Event summary including description on impacts on aircraft operation</w:t>
            </w:r>
          </w:p>
        </w:tc>
        <w:tc>
          <w:tcPr>
            <w:tcW w:w="6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09A89E6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</w:p>
          <w:p w14:paraId="53A91CFD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</w:p>
          <w:p w14:paraId="19C9E6FC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</w:p>
          <w:p w14:paraId="71AF198D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</w:p>
          <w:p w14:paraId="6574256A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</w:p>
          <w:p w14:paraId="33CC42A1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</w:p>
          <w:p w14:paraId="3E24DC47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</w:p>
        </w:tc>
      </w:tr>
      <w:tr w:rsidR="001E72FB" w:rsidRPr="001E72FB" w14:paraId="76886D49" w14:textId="77777777" w:rsidTr="001E72FB"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19B9FED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  <w:r w:rsidRPr="001E72FB">
              <w:rPr>
                <w:rFonts w:asciiTheme="minorHAnsi" w:hAnsiTheme="minorHAnsi" w:cstheme="minorHAnsi"/>
                <w:bCs/>
                <w:color w:val="1E32FA"/>
              </w:rPr>
              <w:t>Description of potential source of harmful interference (if known)</w:t>
            </w:r>
          </w:p>
        </w:tc>
        <w:tc>
          <w:tcPr>
            <w:tcW w:w="6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A531028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</w:p>
          <w:p w14:paraId="7F9F85D3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</w:p>
          <w:p w14:paraId="25DDF1CE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</w:p>
          <w:p w14:paraId="4E9232F1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</w:p>
          <w:p w14:paraId="59B92FDA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</w:p>
          <w:p w14:paraId="306D920B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</w:p>
        </w:tc>
      </w:tr>
      <w:tr w:rsidR="001E72FB" w:rsidRPr="001E72FB" w14:paraId="2F5F8ADE" w14:textId="77777777" w:rsidTr="001E72FB"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AD579AF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  <w:r w:rsidRPr="001E72FB">
              <w:rPr>
                <w:rFonts w:asciiTheme="minorHAnsi" w:hAnsiTheme="minorHAnsi" w:cstheme="minorHAnsi"/>
                <w:bCs/>
                <w:color w:val="1E32FA"/>
              </w:rPr>
              <w:t>Other information</w:t>
            </w:r>
          </w:p>
        </w:tc>
        <w:tc>
          <w:tcPr>
            <w:tcW w:w="6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AAA2BA2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</w:p>
          <w:p w14:paraId="0D589F7A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</w:p>
          <w:p w14:paraId="1BEAB296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</w:p>
          <w:p w14:paraId="15D1DEDD" w14:textId="77777777" w:rsidR="001E72FB" w:rsidRPr="001E72FB" w:rsidRDefault="001E72FB">
            <w:pPr>
              <w:rPr>
                <w:rFonts w:asciiTheme="minorHAnsi" w:hAnsiTheme="minorHAnsi" w:cstheme="minorHAnsi"/>
                <w:bCs/>
                <w:color w:val="1E32FA"/>
              </w:rPr>
            </w:pPr>
          </w:p>
        </w:tc>
      </w:tr>
    </w:tbl>
    <w:p w14:paraId="7F5F4488" w14:textId="77777777" w:rsidR="006C584D" w:rsidRPr="00167DB2" w:rsidRDefault="006C584D" w:rsidP="001E72FB">
      <w:pPr>
        <w:pStyle w:val="BulletLevel2"/>
        <w:numPr>
          <w:ilvl w:val="0"/>
          <w:numId w:val="0"/>
        </w:numPr>
      </w:pPr>
    </w:p>
    <w:sectPr w:rsidR="006C584D" w:rsidRPr="00167DB2" w:rsidSect="00B43638">
      <w:headerReference w:type="first" r:id="rId9"/>
      <w:footerReference w:type="first" r:id="rId10"/>
      <w:type w:val="continuous"/>
      <w:pgSz w:w="11900" w:h="16840"/>
      <w:pgMar w:top="2218" w:right="907" w:bottom="677" w:left="907" w:header="706" w:footer="677" w:gutter="0"/>
      <w:cols w:space="454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74517F" w14:textId="77777777" w:rsidR="00B84451" w:rsidRDefault="00B84451" w:rsidP="0063073E">
      <w:r>
        <w:separator/>
      </w:r>
    </w:p>
  </w:endnote>
  <w:endnote w:type="continuationSeparator" w:id="0">
    <w:p w14:paraId="3F548ECE" w14:textId="77777777" w:rsidR="00B84451" w:rsidRDefault="00B84451" w:rsidP="006307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ktiv Grotesk">
    <w:panose1 w:val="020B0504020202020204"/>
    <w:charset w:val="00"/>
    <w:family w:val="swiss"/>
    <w:pitch w:val="variable"/>
    <w:sig w:usb0="E100AAFF" w:usb1="D000FFFB" w:usb2="00000028" w:usb3="00000000" w:csb0="000101FF" w:csb1="00000000"/>
    <w:embedRegular r:id="rId1" w:fontKey="{F38B90E1-188C-4733-B510-BC69A36AD7C3}"/>
    <w:embedBold r:id="rId2" w:fontKey="{706EE03F-94DF-4CD4-9543-BF872E359EE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3" w:fontKey="{BD67D88C-F083-437F-B0A7-627480699EA2}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ktiv Grotesk Thin">
    <w:panose1 w:val="020B0404020202020204"/>
    <w:charset w:val="00"/>
    <w:family w:val="swiss"/>
    <w:pitch w:val="variable"/>
    <w:sig w:usb0="A00000EF" w:usb1="5000205B" w:usb2="00000008" w:usb3="00000000" w:csb0="00000093" w:csb1="00000000"/>
    <w:embedRegular r:id="rId4" w:fontKey="{03EA2A81-A2ED-4B62-A64E-160A387231A7}"/>
  </w:font>
  <w:font w:name="Aktiv Grotesk Medium">
    <w:panose1 w:val="020B0504020202020204"/>
    <w:charset w:val="00"/>
    <w:family w:val="swiss"/>
    <w:pitch w:val="variable"/>
    <w:sig w:usb0="E100AAFF" w:usb1="D000FFFB" w:usb2="00000028" w:usb3="00000000" w:csb0="000101FF" w:csb1="00000000"/>
    <w:embedRegular r:id="rId5" w:fontKey="{0C295928-D83D-4F5D-B2C7-7D347AFC5DFF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56D7F448-D27F-483D-AC21-88AE0B37AD5D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92FE72" w14:textId="77777777" w:rsidR="0058696D" w:rsidRPr="00AC60AF" w:rsidRDefault="001E72FB" w:rsidP="00AD35E8">
    <w:pPr>
      <w:pStyle w:val="FooterStyle"/>
    </w:pPr>
    <w:r>
      <w:rPr>
        <w:rStyle w:val="PageNumber"/>
        <w:rFonts w:ascii="Aktiv Grotesk Medium" w:hAnsi="Aktiv Grotesk Medium"/>
      </w:rPr>
      <w:t>Version 1.0 (April 2016)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D5061A" w14:textId="77777777" w:rsidR="00B84451" w:rsidRDefault="00B84451" w:rsidP="0063073E">
      <w:r>
        <w:separator/>
      </w:r>
    </w:p>
  </w:footnote>
  <w:footnote w:type="continuationSeparator" w:id="0">
    <w:p w14:paraId="728B10FD" w14:textId="77777777" w:rsidR="00B84451" w:rsidRDefault="00B84451" w:rsidP="006307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D76870" w14:textId="77777777" w:rsidR="0098331E" w:rsidRPr="0099637D" w:rsidRDefault="00E509CD">
    <w:pPr>
      <w:pStyle w:val="Header"/>
      <w:rPr>
        <w:sz w:val="24"/>
      </w:rPr>
    </w:pPr>
    <w:r w:rsidRPr="008C554C">
      <w:rPr>
        <w:noProof/>
        <w:sz w:val="24"/>
        <w:lang w:val="en-US"/>
      </w:rPr>
      <w:drawing>
        <wp:anchor distT="0" distB="0" distL="114300" distR="114300" simplePos="0" relativeHeight="251659264" behindDoc="0" locked="0" layoutInCell="1" allowOverlap="1" wp14:anchorId="1F95475A" wp14:editId="3CDF0AAF">
          <wp:simplePos x="0" y="0"/>
          <wp:positionH relativeFrom="column">
            <wp:posOffset>-164465</wp:posOffset>
          </wp:positionH>
          <wp:positionV relativeFrom="page">
            <wp:posOffset>448310</wp:posOffset>
          </wp:positionV>
          <wp:extent cx="1152144" cy="722376"/>
          <wp:effectExtent l="0" t="0" r="0" b="1905"/>
          <wp:wrapNone/>
          <wp:docPr id="23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ATA_Logo_RGB_blue_SMAL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52144" cy="72237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BCE588C" w14:textId="77777777" w:rsidR="0098331E" w:rsidRPr="0099637D" w:rsidRDefault="0098331E">
    <w:pPr>
      <w:pStyle w:val="Header"/>
      <w:rPr>
        <w:sz w:val="24"/>
      </w:rPr>
    </w:pPr>
  </w:p>
  <w:p w14:paraId="5627ADC1" w14:textId="77777777" w:rsidR="0098331E" w:rsidRPr="0099637D" w:rsidRDefault="0098331E">
    <w:pPr>
      <w:pStyle w:val="Header"/>
      <w:rPr>
        <w:sz w:val="24"/>
      </w:rPr>
    </w:pPr>
  </w:p>
  <w:p w14:paraId="4B41961C" w14:textId="77777777" w:rsidR="0098331E" w:rsidRPr="0099637D" w:rsidRDefault="0098331E">
    <w:pPr>
      <w:pStyle w:val="Header"/>
      <w:rPr>
        <w:sz w:val="24"/>
      </w:rPr>
    </w:pPr>
  </w:p>
  <w:p w14:paraId="2E289793" w14:textId="77777777" w:rsidR="0098331E" w:rsidRPr="0099637D" w:rsidRDefault="0098331E">
    <w:pPr>
      <w:pStyle w:val="Header"/>
      <w:rPr>
        <w:sz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BDB68A5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582678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902B69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F2ECFA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0F482D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6B4464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F4C39C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024777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8E48C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FA02E6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726E51"/>
    <w:multiLevelType w:val="hybridMultilevel"/>
    <w:tmpl w:val="E2F2E046"/>
    <w:lvl w:ilvl="0" w:tplc="E5B61FCA">
      <w:start w:val="1"/>
      <w:numFmt w:val="bullet"/>
      <w:pStyle w:val="InstructionBullets"/>
      <w:lvlText w:val="•"/>
      <w:lvlJc w:val="left"/>
      <w:pPr>
        <w:ind w:left="720" w:hanging="360"/>
      </w:pPr>
      <w:rPr>
        <w:rFonts w:ascii="Aktiv Grotesk" w:hAnsi="Aktiv Grotesk" w:hint="default"/>
        <w:color w:val="289632" w:themeColor="accent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335E20"/>
    <w:multiLevelType w:val="hybridMultilevel"/>
    <w:tmpl w:val="7A604B6C"/>
    <w:lvl w:ilvl="0" w:tplc="75CCB19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42F0146"/>
    <w:multiLevelType w:val="hybridMultilevel"/>
    <w:tmpl w:val="2FD45FD8"/>
    <w:lvl w:ilvl="0" w:tplc="0F5ED5E8">
      <w:numFmt w:val="bullet"/>
      <w:lvlText w:val="•"/>
      <w:lvlJc w:val="left"/>
      <w:pPr>
        <w:ind w:left="720" w:hanging="360"/>
      </w:pPr>
      <w:rPr>
        <w:rFonts w:ascii="Aktiv Grotesk" w:eastAsiaTheme="minorHAnsi" w:hAnsi="Aktiv Grotesk" w:cs="Aktiv Grote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F2514C"/>
    <w:multiLevelType w:val="hybridMultilevel"/>
    <w:tmpl w:val="4E407346"/>
    <w:lvl w:ilvl="0" w:tplc="E1F62EC0">
      <w:start w:val="1"/>
      <w:numFmt w:val="bullet"/>
      <w:pStyle w:val="BulletLevel1"/>
      <w:lvlText w:val="•"/>
      <w:lvlJc w:val="left"/>
      <w:pPr>
        <w:ind w:left="720" w:hanging="360"/>
      </w:pPr>
      <w:rPr>
        <w:rFonts w:ascii="Aktiv Grotesk" w:hAnsi="Aktiv Grotesk" w:hint="default"/>
        <w:color w:val="1E32FA" w:themeColor="accent1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CF4117"/>
    <w:multiLevelType w:val="hybridMultilevel"/>
    <w:tmpl w:val="999EC914"/>
    <w:lvl w:ilvl="0" w:tplc="B740C1B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1E32FA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22A41F1"/>
    <w:multiLevelType w:val="hybridMultilevel"/>
    <w:tmpl w:val="58A89924"/>
    <w:lvl w:ilvl="0" w:tplc="807817DE">
      <w:numFmt w:val="bullet"/>
      <w:pStyle w:val="TopLineBullet"/>
      <w:lvlText w:val="•"/>
      <w:lvlJc w:val="left"/>
      <w:pPr>
        <w:ind w:left="360" w:hanging="360"/>
      </w:pPr>
      <w:rPr>
        <w:rFonts w:ascii="Aktiv Grotesk" w:eastAsiaTheme="minorHAnsi" w:hAnsi="Aktiv Grotesk" w:cs="Aktiv Grotesk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6F21BDA"/>
    <w:multiLevelType w:val="hybridMultilevel"/>
    <w:tmpl w:val="4D8ECD4C"/>
    <w:lvl w:ilvl="0" w:tplc="75CCB19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7D907DC4">
      <w:start w:val="1"/>
      <w:numFmt w:val="bullet"/>
      <w:lvlText w:val="–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ABF75AB"/>
    <w:multiLevelType w:val="hybridMultilevel"/>
    <w:tmpl w:val="E7626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687F71"/>
    <w:multiLevelType w:val="hybridMultilevel"/>
    <w:tmpl w:val="D952C262"/>
    <w:lvl w:ilvl="0" w:tplc="75CCB19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D31207F2">
      <w:start w:val="1"/>
      <w:numFmt w:val="lowerLetter"/>
      <w:pStyle w:val="BulletLevel2alpha"/>
      <w:lvlText w:val="%2."/>
      <w:lvlJc w:val="left"/>
      <w:pPr>
        <w:ind w:left="1080" w:hanging="360"/>
      </w:pPr>
      <w:rPr>
        <w:rFonts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BD9620D"/>
    <w:multiLevelType w:val="hybridMultilevel"/>
    <w:tmpl w:val="AB22C828"/>
    <w:lvl w:ilvl="0" w:tplc="0F5ED5E8">
      <w:numFmt w:val="bullet"/>
      <w:lvlText w:val="•"/>
      <w:lvlJc w:val="left"/>
      <w:pPr>
        <w:ind w:left="720" w:hanging="360"/>
      </w:pPr>
      <w:rPr>
        <w:rFonts w:ascii="Aktiv Grotesk" w:eastAsiaTheme="minorHAnsi" w:hAnsi="Aktiv Grotesk" w:cs="Aktiv Grote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D94E76"/>
    <w:multiLevelType w:val="hybridMultilevel"/>
    <w:tmpl w:val="727697AE"/>
    <w:lvl w:ilvl="0" w:tplc="5EF2E94E">
      <w:start w:val="1"/>
      <w:numFmt w:val="decimal"/>
      <w:pStyle w:val="BulletLevel1numbered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D20854"/>
    <w:multiLevelType w:val="hybridMultilevel"/>
    <w:tmpl w:val="4F4ED078"/>
    <w:lvl w:ilvl="0" w:tplc="75CCB19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4CC93A">
      <w:start w:val="1"/>
      <w:numFmt w:val="bullet"/>
      <w:pStyle w:val="BulletLevel2"/>
      <w:lvlText w:val="–"/>
      <w:lvlJc w:val="left"/>
      <w:pPr>
        <w:ind w:left="1080" w:hanging="360"/>
      </w:pPr>
      <w:rPr>
        <w:rFonts w:ascii="Arial Black" w:hAnsi="Arial Black" w:hint="default"/>
        <w:color w:val="1E32FA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1E05F42"/>
    <w:multiLevelType w:val="hybridMultilevel"/>
    <w:tmpl w:val="BFDC0956"/>
    <w:lvl w:ilvl="0" w:tplc="AAB200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9"/>
  </w:num>
  <w:num w:numId="3">
    <w:abstractNumId w:val="12"/>
  </w:num>
  <w:num w:numId="4">
    <w:abstractNumId w:val="15"/>
  </w:num>
  <w:num w:numId="5">
    <w:abstractNumId w:val="0"/>
  </w:num>
  <w:num w:numId="6">
    <w:abstractNumId w:val="1"/>
  </w:num>
  <w:num w:numId="7">
    <w:abstractNumId w:val="2"/>
  </w:num>
  <w:num w:numId="8">
    <w:abstractNumId w:val="3"/>
  </w:num>
  <w:num w:numId="9">
    <w:abstractNumId w:val="8"/>
  </w:num>
  <w:num w:numId="10">
    <w:abstractNumId w:val="4"/>
  </w:num>
  <w:num w:numId="11">
    <w:abstractNumId w:val="5"/>
  </w:num>
  <w:num w:numId="12">
    <w:abstractNumId w:val="6"/>
  </w:num>
  <w:num w:numId="13">
    <w:abstractNumId w:val="7"/>
  </w:num>
  <w:num w:numId="14">
    <w:abstractNumId w:val="9"/>
  </w:num>
  <w:num w:numId="15">
    <w:abstractNumId w:val="22"/>
  </w:num>
  <w:num w:numId="16">
    <w:abstractNumId w:val="11"/>
  </w:num>
  <w:num w:numId="17">
    <w:abstractNumId w:val="16"/>
  </w:num>
  <w:num w:numId="18">
    <w:abstractNumId w:val="21"/>
  </w:num>
  <w:num w:numId="19">
    <w:abstractNumId w:val="14"/>
  </w:num>
  <w:num w:numId="20">
    <w:abstractNumId w:val="13"/>
  </w:num>
  <w:num w:numId="21">
    <w:abstractNumId w:val="20"/>
  </w:num>
  <w:num w:numId="22">
    <w:abstractNumId w:val="21"/>
  </w:num>
  <w:num w:numId="23">
    <w:abstractNumId w:val="18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attachedTemplate r:id="rId1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72FB"/>
    <w:rsid w:val="00031FBF"/>
    <w:rsid w:val="00032E3D"/>
    <w:rsid w:val="00053A77"/>
    <w:rsid w:val="00055DEF"/>
    <w:rsid w:val="000627FC"/>
    <w:rsid w:val="000850FC"/>
    <w:rsid w:val="00090F9C"/>
    <w:rsid w:val="000B376C"/>
    <w:rsid w:val="000D34B7"/>
    <w:rsid w:val="000E53F9"/>
    <w:rsid w:val="000F4F3B"/>
    <w:rsid w:val="0012028F"/>
    <w:rsid w:val="0013069A"/>
    <w:rsid w:val="00134253"/>
    <w:rsid w:val="00135C40"/>
    <w:rsid w:val="00145394"/>
    <w:rsid w:val="00167DB2"/>
    <w:rsid w:val="001877F3"/>
    <w:rsid w:val="001B79D8"/>
    <w:rsid w:val="001C2616"/>
    <w:rsid w:val="001E72FB"/>
    <w:rsid w:val="00207FD5"/>
    <w:rsid w:val="0022231B"/>
    <w:rsid w:val="00243906"/>
    <w:rsid w:val="002455B0"/>
    <w:rsid w:val="002531C8"/>
    <w:rsid w:val="0027060F"/>
    <w:rsid w:val="002A64E2"/>
    <w:rsid w:val="002E73B2"/>
    <w:rsid w:val="003149CA"/>
    <w:rsid w:val="003203F3"/>
    <w:rsid w:val="00374860"/>
    <w:rsid w:val="00391DFA"/>
    <w:rsid w:val="003B1B65"/>
    <w:rsid w:val="003E42A1"/>
    <w:rsid w:val="003F0EE8"/>
    <w:rsid w:val="003F1975"/>
    <w:rsid w:val="003F5AEC"/>
    <w:rsid w:val="004236C4"/>
    <w:rsid w:val="00445152"/>
    <w:rsid w:val="00454156"/>
    <w:rsid w:val="004572CA"/>
    <w:rsid w:val="0047636F"/>
    <w:rsid w:val="0048386D"/>
    <w:rsid w:val="0049438C"/>
    <w:rsid w:val="00497A71"/>
    <w:rsid w:val="004C1844"/>
    <w:rsid w:val="004E68CF"/>
    <w:rsid w:val="004F427B"/>
    <w:rsid w:val="00523CAA"/>
    <w:rsid w:val="00552244"/>
    <w:rsid w:val="00582C02"/>
    <w:rsid w:val="0058696D"/>
    <w:rsid w:val="005A0B5C"/>
    <w:rsid w:val="005A4BEB"/>
    <w:rsid w:val="005C7670"/>
    <w:rsid w:val="0063073E"/>
    <w:rsid w:val="006363AA"/>
    <w:rsid w:val="0063703B"/>
    <w:rsid w:val="006373C8"/>
    <w:rsid w:val="006426B0"/>
    <w:rsid w:val="00643675"/>
    <w:rsid w:val="00644D35"/>
    <w:rsid w:val="0064592D"/>
    <w:rsid w:val="00655362"/>
    <w:rsid w:val="0067100D"/>
    <w:rsid w:val="00692FEB"/>
    <w:rsid w:val="006B550B"/>
    <w:rsid w:val="006C3604"/>
    <w:rsid w:val="006C584D"/>
    <w:rsid w:val="00702D72"/>
    <w:rsid w:val="00723A24"/>
    <w:rsid w:val="00747C9C"/>
    <w:rsid w:val="00775CB1"/>
    <w:rsid w:val="00775F0D"/>
    <w:rsid w:val="00792ADB"/>
    <w:rsid w:val="00797B39"/>
    <w:rsid w:val="007A252E"/>
    <w:rsid w:val="007C6B97"/>
    <w:rsid w:val="007E3590"/>
    <w:rsid w:val="007F6C54"/>
    <w:rsid w:val="0080262A"/>
    <w:rsid w:val="00815820"/>
    <w:rsid w:val="00831197"/>
    <w:rsid w:val="008558EF"/>
    <w:rsid w:val="008622E9"/>
    <w:rsid w:val="0086670F"/>
    <w:rsid w:val="00870C54"/>
    <w:rsid w:val="00880633"/>
    <w:rsid w:val="008A0E75"/>
    <w:rsid w:val="008C554C"/>
    <w:rsid w:val="008F33AE"/>
    <w:rsid w:val="009050C3"/>
    <w:rsid w:val="00941AB5"/>
    <w:rsid w:val="009476B3"/>
    <w:rsid w:val="00952380"/>
    <w:rsid w:val="009819D8"/>
    <w:rsid w:val="0098331E"/>
    <w:rsid w:val="0098786A"/>
    <w:rsid w:val="0099637D"/>
    <w:rsid w:val="009971F9"/>
    <w:rsid w:val="00997FD9"/>
    <w:rsid w:val="009B3D9E"/>
    <w:rsid w:val="009E130F"/>
    <w:rsid w:val="009E6755"/>
    <w:rsid w:val="009F6055"/>
    <w:rsid w:val="00A13CB6"/>
    <w:rsid w:val="00A61FA3"/>
    <w:rsid w:val="00A7317E"/>
    <w:rsid w:val="00A7522B"/>
    <w:rsid w:val="00A87A17"/>
    <w:rsid w:val="00AB7EF4"/>
    <w:rsid w:val="00AC55FC"/>
    <w:rsid w:val="00AC60AF"/>
    <w:rsid w:val="00AD35E8"/>
    <w:rsid w:val="00AF4517"/>
    <w:rsid w:val="00B23BAD"/>
    <w:rsid w:val="00B43638"/>
    <w:rsid w:val="00B54BEA"/>
    <w:rsid w:val="00B823A0"/>
    <w:rsid w:val="00B84451"/>
    <w:rsid w:val="00B97A08"/>
    <w:rsid w:val="00BB64A6"/>
    <w:rsid w:val="00BC11E8"/>
    <w:rsid w:val="00BD6B0B"/>
    <w:rsid w:val="00BE33AC"/>
    <w:rsid w:val="00C16022"/>
    <w:rsid w:val="00C20278"/>
    <w:rsid w:val="00C2035B"/>
    <w:rsid w:val="00C33CC3"/>
    <w:rsid w:val="00C35F57"/>
    <w:rsid w:val="00CA3393"/>
    <w:rsid w:val="00CC0A3B"/>
    <w:rsid w:val="00CC39AB"/>
    <w:rsid w:val="00CD0F6A"/>
    <w:rsid w:val="00D177DC"/>
    <w:rsid w:val="00D23AA1"/>
    <w:rsid w:val="00D25CC4"/>
    <w:rsid w:val="00D335C4"/>
    <w:rsid w:val="00D340B0"/>
    <w:rsid w:val="00D41E51"/>
    <w:rsid w:val="00DB044A"/>
    <w:rsid w:val="00DE2248"/>
    <w:rsid w:val="00DE76E9"/>
    <w:rsid w:val="00DF557D"/>
    <w:rsid w:val="00E012B0"/>
    <w:rsid w:val="00E233F0"/>
    <w:rsid w:val="00E509CD"/>
    <w:rsid w:val="00E66938"/>
    <w:rsid w:val="00E922FE"/>
    <w:rsid w:val="00EA01E4"/>
    <w:rsid w:val="00ED32EB"/>
    <w:rsid w:val="00EE0EE7"/>
    <w:rsid w:val="00EE5119"/>
    <w:rsid w:val="00EF5BE9"/>
    <w:rsid w:val="00F72F93"/>
    <w:rsid w:val="00FA3852"/>
    <w:rsid w:val="00FB42CA"/>
    <w:rsid w:val="00FC2E4B"/>
    <w:rsid w:val="00FE0795"/>
    <w:rsid w:val="00FF0038"/>
    <w:rsid w:val="00FF6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2D1ADDCA"/>
  <w15:docId w15:val="{D054E517-C0A5-42F7-BB89-F0576E73B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20278"/>
    <w:rPr>
      <w:rFonts w:ascii="Aktiv Grotesk" w:eastAsiaTheme="minorEastAsia" w:hAnsi="Aktiv Grotesk"/>
      <w:sz w:val="18"/>
      <w:szCs w:val="1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33AC"/>
    <w:pPr>
      <w:suppressAutoHyphens/>
      <w:autoSpaceDE w:val="0"/>
      <w:autoSpaceDN w:val="0"/>
      <w:adjustRightInd w:val="0"/>
      <w:spacing w:line="235" w:lineRule="auto"/>
      <w:textAlignment w:val="center"/>
      <w:outlineLvl w:val="0"/>
    </w:pPr>
    <w:rPr>
      <w:rFonts w:eastAsiaTheme="minorHAnsi" w:cs="Aktiv Grotesk"/>
      <w:color w:val="1E32FA"/>
      <w:sz w:val="60"/>
      <w:szCs w:val="6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3AA1"/>
    <w:pPr>
      <w:tabs>
        <w:tab w:val="left" w:pos="3550"/>
      </w:tabs>
      <w:suppressAutoHyphens/>
      <w:autoSpaceDE w:val="0"/>
      <w:autoSpaceDN w:val="0"/>
      <w:adjustRightInd w:val="0"/>
      <w:spacing w:line="252" w:lineRule="auto"/>
      <w:textAlignment w:val="center"/>
      <w:outlineLvl w:val="1"/>
    </w:pPr>
    <w:rPr>
      <w:rFonts w:ascii="Aktiv Grotesk Thin" w:eastAsiaTheme="minorHAnsi" w:hAnsi="Aktiv Grotesk Thin" w:cs="Aktiv Grotesk"/>
      <w:color w:val="1E32FA"/>
      <w:sz w:val="60"/>
      <w:szCs w:val="6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33AC"/>
    <w:pPr>
      <w:suppressAutoHyphens/>
      <w:autoSpaceDE w:val="0"/>
      <w:autoSpaceDN w:val="0"/>
      <w:adjustRightInd w:val="0"/>
      <w:spacing w:line="235" w:lineRule="auto"/>
      <w:textAlignment w:val="center"/>
      <w:outlineLvl w:val="2"/>
    </w:pPr>
    <w:rPr>
      <w:rFonts w:eastAsiaTheme="minorHAnsi" w:cs="Aktiv Grotesk"/>
      <w:color w:val="1E32FA"/>
      <w:sz w:val="40"/>
      <w:szCs w:val="4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E0EE7"/>
    <w:pPr>
      <w:tabs>
        <w:tab w:val="left" w:pos="3550"/>
      </w:tabs>
      <w:suppressAutoHyphens/>
      <w:autoSpaceDE w:val="0"/>
      <w:autoSpaceDN w:val="0"/>
      <w:adjustRightInd w:val="0"/>
      <w:spacing w:line="264" w:lineRule="auto"/>
      <w:textAlignment w:val="center"/>
      <w:outlineLvl w:val="3"/>
    </w:pPr>
    <w:rPr>
      <w:rFonts w:ascii="Aktiv Grotesk Thin" w:eastAsiaTheme="minorHAnsi" w:hAnsi="Aktiv Grotesk Thin" w:cs="Aktiv Grotesk"/>
      <w:color w:val="1E32FA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E33AC"/>
    <w:pPr>
      <w:tabs>
        <w:tab w:val="left" w:pos="3550"/>
      </w:tabs>
      <w:suppressAutoHyphens/>
      <w:autoSpaceDE w:val="0"/>
      <w:autoSpaceDN w:val="0"/>
      <w:adjustRightInd w:val="0"/>
      <w:spacing w:line="235" w:lineRule="auto"/>
      <w:textAlignment w:val="center"/>
      <w:outlineLvl w:val="4"/>
    </w:pPr>
    <w:rPr>
      <w:rFonts w:eastAsiaTheme="minorHAnsi" w:cs="Aktiv Grotesk"/>
      <w:color w:val="1E32FA"/>
      <w:sz w:val="30"/>
      <w:szCs w:val="3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E33AC"/>
    <w:pPr>
      <w:suppressAutoHyphens/>
      <w:autoSpaceDE w:val="0"/>
      <w:autoSpaceDN w:val="0"/>
      <w:adjustRightInd w:val="0"/>
      <w:spacing w:before="227" w:after="113" w:line="235" w:lineRule="auto"/>
      <w:textAlignment w:val="center"/>
      <w:outlineLvl w:val="5"/>
    </w:pPr>
    <w:rPr>
      <w:rFonts w:ascii="Aktiv Grotesk Medium" w:eastAsiaTheme="minorHAnsi" w:hAnsi="Aktiv Grotesk Medium" w:cs="Aktiv Grotesk Medium"/>
      <w:color w:val="1E32F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7C6B97"/>
  </w:style>
  <w:style w:type="paragraph" w:customStyle="1" w:styleId="FooterStyle">
    <w:name w:val="Footer Style"/>
    <w:basedOn w:val="Normal"/>
    <w:qFormat/>
    <w:rsid w:val="00C2035B"/>
    <w:rPr>
      <w:rFonts w:eastAsiaTheme="minorHAnsi"/>
      <w:color w:val="000000" w:themeColor="text1"/>
      <w:sz w:val="14"/>
      <w:szCs w:val="14"/>
    </w:rPr>
  </w:style>
  <w:style w:type="paragraph" w:styleId="Header">
    <w:name w:val="header"/>
    <w:basedOn w:val="Normal"/>
    <w:link w:val="HeaderChar"/>
    <w:uiPriority w:val="99"/>
    <w:unhideWhenUsed/>
    <w:rsid w:val="00C202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0278"/>
    <w:rPr>
      <w:rFonts w:ascii="Aktiv Grotesk" w:eastAsiaTheme="minorEastAsia" w:hAnsi="Aktiv Grotesk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202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0278"/>
    <w:rPr>
      <w:rFonts w:ascii="Aktiv Grotesk" w:eastAsiaTheme="minorEastAsia" w:hAnsi="Aktiv Grotesk"/>
      <w:sz w:val="18"/>
      <w:szCs w:val="18"/>
    </w:rPr>
  </w:style>
  <w:style w:type="paragraph" w:customStyle="1" w:styleId="TopLineBullet">
    <w:name w:val="Top Line Bullet"/>
    <w:basedOn w:val="Normal"/>
    <w:qFormat/>
    <w:rsid w:val="0064592D"/>
    <w:pPr>
      <w:numPr>
        <w:numId w:val="4"/>
      </w:numPr>
      <w:pBdr>
        <w:top w:val="single" w:sz="4" w:space="1" w:color="auto"/>
        <w:between w:val="single" w:sz="4" w:space="1" w:color="auto"/>
      </w:pBdr>
      <w:suppressAutoHyphens/>
      <w:autoSpaceDE w:val="0"/>
      <w:autoSpaceDN w:val="0"/>
      <w:adjustRightInd w:val="0"/>
      <w:spacing w:before="240" w:after="240" w:line="360" w:lineRule="auto"/>
      <w:textAlignment w:val="center"/>
    </w:pPr>
    <w:rPr>
      <w:rFonts w:cs="Aktiv Grotesk"/>
      <w:color w:val="000000"/>
    </w:rPr>
  </w:style>
  <w:style w:type="paragraph" w:customStyle="1" w:styleId="BlueSubheading">
    <w:name w:val="Blue Subheading"/>
    <w:basedOn w:val="Normal"/>
    <w:qFormat/>
    <w:rsid w:val="00C20278"/>
    <w:pPr>
      <w:suppressAutoHyphens/>
      <w:autoSpaceDE w:val="0"/>
      <w:autoSpaceDN w:val="0"/>
      <w:adjustRightInd w:val="0"/>
      <w:spacing w:before="227" w:after="113" w:line="340" w:lineRule="atLeast"/>
      <w:textAlignment w:val="center"/>
    </w:pPr>
    <w:rPr>
      <w:rFonts w:ascii="Aktiv Grotesk Medium" w:hAnsi="Aktiv Grotesk Medium" w:cs="Aktiv Grotesk Medium"/>
      <w:color w:val="1E32FA"/>
    </w:rPr>
  </w:style>
  <w:style w:type="paragraph" w:customStyle="1" w:styleId="Footnote">
    <w:name w:val="Footnote"/>
    <w:basedOn w:val="Normal"/>
    <w:qFormat/>
    <w:rsid w:val="00C2035B"/>
    <w:pPr>
      <w:tabs>
        <w:tab w:val="left" w:pos="340"/>
        <w:tab w:val="left" w:pos="680"/>
        <w:tab w:val="left" w:pos="1020"/>
        <w:tab w:val="left" w:pos="1361"/>
        <w:tab w:val="left" w:pos="1701"/>
        <w:tab w:val="left" w:pos="2041"/>
        <w:tab w:val="left" w:pos="2381"/>
        <w:tab w:val="left" w:pos="2721"/>
        <w:tab w:val="left" w:pos="3061"/>
        <w:tab w:val="left" w:pos="3402"/>
        <w:tab w:val="left" w:pos="3742"/>
        <w:tab w:val="left" w:pos="4082"/>
      </w:tabs>
      <w:suppressAutoHyphens/>
      <w:autoSpaceDE w:val="0"/>
      <w:autoSpaceDN w:val="0"/>
      <w:adjustRightInd w:val="0"/>
      <w:spacing w:after="170" w:line="170" w:lineRule="atLeast"/>
      <w:textAlignment w:val="center"/>
    </w:pPr>
    <w:rPr>
      <w:rFonts w:ascii="Aktiv Grotesk Medium" w:hAnsi="Aktiv Grotesk Medium" w:cs="Aktiv Grotesk Medium"/>
      <w:color w:val="000000" w:themeColor="text1"/>
      <w:sz w:val="14"/>
      <w:szCs w:val="14"/>
    </w:rPr>
  </w:style>
  <w:style w:type="character" w:styleId="PageNumber">
    <w:name w:val="page number"/>
    <w:basedOn w:val="DefaultParagraphFont"/>
    <w:uiPriority w:val="99"/>
    <w:semiHidden/>
    <w:unhideWhenUsed/>
    <w:rsid w:val="00AD35E8"/>
  </w:style>
  <w:style w:type="table" w:styleId="TableGrid">
    <w:name w:val="Table Grid"/>
    <w:basedOn w:val="TableNormal"/>
    <w:uiPriority w:val="39"/>
    <w:rsid w:val="00C202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4367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2027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0278"/>
    <w:rPr>
      <w:rFonts w:ascii="Tahoma" w:eastAsiaTheme="minorEastAsia" w:hAnsi="Tahoma" w:cs="Tahoma"/>
      <w:sz w:val="16"/>
      <w:szCs w:val="16"/>
    </w:rPr>
  </w:style>
  <w:style w:type="paragraph" w:customStyle="1" w:styleId="BodyText">
    <w:name w:val="BodyText"/>
    <w:basedOn w:val="Normal"/>
    <w:qFormat/>
    <w:rsid w:val="00C20278"/>
    <w:pPr>
      <w:suppressAutoHyphens/>
      <w:autoSpaceDE w:val="0"/>
      <w:autoSpaceDN w:val="0"/>
      <w:adjustRightInd w:val="0"/>
      <w:spacing w:after="227" w:line="227" w:lineRule="atLeast"/>
      <w:textAlignment w:val="center"/>
    </w:pPr>
    <w:rPr>
      <w:rFonts w:cs="Aktiv Grotesk"/>
      <w:color w:val="000000"/>
    </w:rPr>
  </w:style>
  <w:style w:type="paragraph" w:customStyle="1" w:styleId="BulletLevel1">
    <w:name w:val="Bullet_Level1"/>
    <w:basedOn w:val="Normal"/>
    <w:qFormat/>
    <w:rsid w:val="00167DB2"/>
    <w:pPr>
      <w:numPr>
        <w:numId w:val="20"/>
      </w:numPr>
      <w:suppressAutoHyphens/>
      <w:autoSpaceDE w:val="0"/>
      <w:autoSpaceDN w:val="0"/>
      <w:adjustRightInd w:val="0"/>
      <w:spacing w:before="120" w:after="120"/>
      <w:ind w:left="374" w:hanging="374"/>
      <w:textAlignment w:val="center"/>
    </w:pPr>
    <w:rPr>
      <w:rFonts w:eastAsiaTheme="minorHAnsi" w:cs="Aktiv Grotesk"/>
      <w:color w:val="000000" w:themeColor="text1"/>
    </w:rPr>
  </w:style>
  <w:style w:type="paragraph" w:customStyle="1" w:styleId="BulletLevel1numbered">
    <w:name w:val="Bullet_Level 1_numbered"/>
    <w:basedOn w:val="BulletLevel1"/>
    <w:qFormat/>
    <w:rsid w:val="00C20278"/>
    <w:pPr>
      <w:numPr>
        <w:numId w:val="21"/>
      </w:numPr>
    </w:pPr>
  </w:style>
  <w:style w:type="paragraph" w:customStyle="1" w:styleId="BulletLevel2">
    <w:name w:val="Bullet_Level2"/>
    <w:basedOn w:val="Normal"/>
    <w:qFormat/>
    <w:rsid w:val="00167DB2"/>
    <w:pPr>
      <w:numPr>
        <w:ilvl w:val="1"/>
        <w:numId w:val="22"/>
      </w:numPr>
      <w:suppressAutoHyphens/>
      <w:autoSpaceDE w:val="0"/>
      <w:autoSpaceDN w:val="0"/>
      <w:adjustRightInd w:val="0"/>
      <w:spacing w:before="120" w:after="120"/>
      <w:ind w:left="731" w:hanging="357"/>
      <w:textAlignment w:val="center"/>
    </w:pPr>
    <w:rPr>
      <w:rFonts w:eastAsiaTheme="minorHAnsi" w:cs="Aktiv Grotesk"/>
      <w:color w:val="000000" w:themeColor="text1"/>
    </w:rPr>
  </w:style>
  <w:style w:type="paragraph" w:customStyle="1" w:styleId="BulletLevel2alpha">
    <w:name w:val="Bullet_Level 2_alpha"/>
    <w:basedOn w:val="BulletLevel2"/>
    <w:qFormat/>
    <w:rsid w:val="00C20278"/>
    <w:pPr>
      <w:numPr>
        <w:numId w:val="23"/>
      </w:numPr>
    </w:pPr>
  </w:style>
  <w:style w:type="paragraph" w:customStyle="1" w:styleId="liststylelineAbove">
    <w:name w:val="list style_lineAbove"/>
    <w:next w:val="Normal"/>
    <w:qFormat/>
    <w:rsid w:val="00D335C4"/>
    <w:pPr>
      <w:pBdr>
        <w:top w:val="single" w:sz="2" w:space="8" w:color="1E32FA"/>
      </w:pBdr>
      <w:spacing w:after="150"/>
    </w:pPr>
    <w:rPr>
      <w:rFonts w:ascii="Aktiv Grotesk" w:hAnsi="Aktiv Grotesk" w:cs="Aktiv Grotesk"/>
      <w:color w:val="1E32FA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E33AC"/>
    <w:rPr>
      <w:rFonts w:ascii="Aktiv Grotesk" w:hAnsi="Aktiv Grotesk" w:cs="Aktiv Grotesk"/>
      <w:color w:val="1E32FA"/>
      <w:sz w:val="60"/>
      <w:szCs w:val="60"/>
    </w:rPr>
  </w:style>
  <w:style w:type="character" w:customStyle="1" w:styleId="Heading2Char">
    <w:name w:val="Heading 2 Char"/>
    <w:basedOn w:val="DefaultParagraphFont"/>
    <w:link w:val="Heading2"/>
    <w:uiPriority w:val="9"/>
    <w:rsid w:val="00D23AA1"/>
    <w:rPr>
      <w:rFonts w:ascii="Aktiv Grotesk Thin" w:hAnsi="Aktiv Grotesk Thin" w:cs="Aktiv Grotesk"/>
      <w:color w:val="1E32FA"/>
      <w:sz w:val="60"/>
      <w:szCs w:val="60"/>
    </w:rPr>
  </w:style>
  <w:style w:type="character" w:customStyle="1" w:styleId="Heading3Char">
    <w:name w:val="Heading 3 Char"/>
    <w:basedOn w:val="DefaultParagraphFont"/>
    <w:link w:val="Heading3"/>
    <w:uiPriority w:val="9"/>
    <w:rsid w:val="00BE33AC"/>
    <w:rPr>
      <w:rFonts w:ascii="Aktiv Grotesk" w:hAnsi="Aktiv Grotesk" w:cs="Aktiv Grotesk"/>
      <w:color w:val="1E32FA"/>
      <w:sz w:val="40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rsid w:val="00EE0EE7"/>
    <w:rPr>
      <w:rFonts w:ascii="Aktiv Grotesk Thin" w:hAnsi="Aktiv Grotesk Thin" w:cs="Aktiv Grotesk"/>
      <w:color w:val="1E32FA"/>
      <w:sz w:val="40"/>
      <w:szCs w:val="40"/>
    </w:rPr>
  </w:style>
  <w:style w:type="character" w:customStyle="1" w:styleId="Heading5Char">
    <w:name w:val="Heading 5 Char"/>
    <w:basedOn w:val="DefaultParagraphFont"/>
    <w:link w:val="Heading5"/>
    <w:uiPriority w:val="9"/>
    <w:rsid w:val="00BE33AC"/>
    <w:rPr>
      <w:rFonts w:ascii="Aktiv Grotesk" w:hAnsi="Aktiv Grotesk" w:cs="Aktiv Grotesk"/>
      <w:color w:val="1E32FA"/>
      <w:sz w:val="30"/>
      <w:szCs w:val="30"/>
    </w:rPr>
  </w:style>
  <w:style w:type="character" w:customStyle="1" w:styleId="Heading6Char">
    <w:name w:val="Heading 6 Char"/>
    <w:basedOn w:val="DefaultParagraphFont"/>
    <w:link w:val="Heading6"/>
    <w:uiPriority w:val="9"/>
    <w:rsid w:val="00BE33AC"/>
    <w:rPr>
      <w:rFonts w:ascii="Aktiv Grotesk Medium" w:hAnsi="Aktiv Grotesk Medium" w:cs="Aktiv Grotesk Medium"/>
      <w:color w:val="1E32FA"/>
    </w:rPr>
  </w:style>
  <w:style w:type="character" w:styleId="Hyperlink">
    <w:name w:val="Hyperlink"/>
    <w:uiPriority w:val="99"/>
    <w:unhideWhenUsed/>
    <w:rsid w:val="00C20278"/>
    <w:rPr>
      <w:color w:val="1E32FA" w:themeColor="accent1"/>
      <w:u w:val="single"/>
    </w:rPr>
  </w:style>
  <w:style w:type="table" w:customStyle="1" w:styleId="IATABlue">
    <w:name w:val="IATA_Blue"/>
    <w:basedOn w:val="TableNormal"/>
    <w:uiPriority w:val="99"/>
    <w:rsid w:val="00C20278"/>
    <w:pPr>
      <w:spacing w:before="4" w:after="4"/>
    </w:pPr>
    <w:rPr>
      <w:sz w:val="18"/>
    </w:rPr>
    <w:tblPr>
      <w:tblBorders>
        <w:bottom w:val="single" w:sz="2" w:space="0" w:color="E6E6E6" w:themeColor="background2"/>
        <w:insideH w:val="single" w:sz="2" w:space="0" w:color="E6E6E6" w:themeColor="background2"/>
      </w:tblBorders>
    </w:tblPr>
    <w:tblStylePr w:type="firstRow">
      <w:rPr>
        <w:rFonts w:ascii="Aktiv Grotesk Medium" w:hAnsi="Aktiv Grotesk Medium"/>
        <w:color w:val="1E32FA" w:themeColor="accent1"/>
        <w:sz w:val="18"/>
      </w:rPr>
      <w:tblPr/>
      <w:tcPr>
        <w:tcBorders>
          <w:top w:val="single" w:sz="2" w:space="0" w:color="1E32FA" w:themeColor="accent1"/>
          <w:bottom w:val="single" w:sz="2" w:space="0" w:color="1E32FA" w:themeColor="accent1"/>
        </w:tcBorders>
      </w:tcPr>
    </w:tblStylePr>
    <w:tblStylePr w:type="lastRow">
      <w:rPr>
        <w:rFonts w:asciiTheme="majorHAnsi" w:hAnsiTheme="majorHAnsi"/>
        <w:color w:val="FFFFFF" w:themeColor="background1"/>
        <w:sz w:val="18"/>
      </w:rPr>
      <w:tblPr/>
      <w:tcPr>
        <w:shd w:val="clear" w:color="auto" w:fill="1E32FA" w:themeFill="accent1"/>
      </w:tcPr>
    </w:tblStylePr>
  </w:style>
  <w:style w:type="paragraph" w:customStyle="1" w:styleId="Source">
    <w:name w:val="Source"/>
    <w:basedOn w:val="Normal"/>
    <w:qFormat/>
    <w:rsid w:val="00C20278"/>
    <w:rPr>
      <w:sz w:val="16"/>
      <w:szCs w:val="16"/>
    </w:rPr>
  </w:style>
  <w:style w:type="paragraph" w:customStyle="1" w:styleId="Space">
    <w:name w:val="Space"/>
    <w:next w:val="liststylelineAbove"/>
    <w:qFormat/>
    <w:rsid w:val="00C20278"/>
    <w:rPr>
      <w:rFonts w:ascii="Aktiv Grotesk" w:hAnsi="Aktiv Grotesk" w:cs="Aktiv Grotesk"/>
      <w:color w:val="1E32FA"/>
      <w:sz w:val="2"/>
      <w:szCs w:val="18"/>
    </w:rPr>
  </w:style>
  <w:style w:type="paragraph" w:customStyle="1" w:styleId="Subject">
    <w:name w:val="Subject"/>
    <w:qFormat/>
    <w:rsid w:val="00C20278"/>
    <w:pPr>
      <w:spacing w:after="227"/>
    </w:pPr>
    <w:rPr>
      <w:rFonts w:asciiTheme="majorHAnsi" w:eastAsiaTheme="minorEastAsia" w:hAnsiTheme="majorHAnsi" w:cs="Aktiv Grotesk"/>
      <w:color w:val="000000"/>
      <w:sz w:val="18"/>
      <w:szCs w:val="18"/>
    </w:rPr>
  </w:style>
  <w:style w:type="paragraph" w:customStyle="1" w:styleId="TableColumnHeading">
    <w:name w:val="TableColumnHeading"/>
    <w:qFormat/>
    <w:rsid w:val="00C20278"/>
    <w:rPr>
      <w:rFonts w:ascii="Aktiv Grotesk Medium" w:eastAsiaTheme="minorEastAsia" w:hAnsi="Aktiv Grotesk Medium"/>
      <w:color w:val="1E32FA" w:themeColor="accent1"/>
      <w:sz w:val="18"/>
      <w:szCs w:val="18"/>
    </w:rPr>
  </w:style>
  <w:style w:type="paragraph" w:customStyle="1" w:styleId="TableRowHighlight">
    <w:name w:val="TableRowHighlight"/>
    <w:qFormat/>
    <w:rsid w:val="00C20278"/>
    <w:rPr>
      <w:rFonts w:ascii="Aktiv Grotesk Medium" w:eastAsiaTheme="minorEastAsia" w:hAnsi="Aktiv Grotesk Medium"/>
      <w:sz w:val="18"/>
      <w:szCs w:val="18"/>
    </w:rPr>
  </w:style>
  <w:style w:type="paragraph" w:customStyle="1" w:styleId="TableRowTotal">
    <w:name w:val="TableRowTotal"/>
    <w:qFormat/>
    <w:rsid w:val="00C20278"/>
    <w:rPr>
      <w:rFonts w:ascii="Aktiv Grotesk Medium" w:eastAsiaTheme="minorEastAsia" w:hAnsi="Aktiv Grotesk Medium"/>
      <w:color w:val="FFFFFF" w:themeColor="background1"/>
      <w:sz w:val="18"/>
      <w:szCs w:val="18"/>
    </w:rPr>
  </w:style>
  <w:style w:type="paragraph" w:customStyle="1" w:styleId="TableText">
    <w:name w:val="TableText"/>
    <w:qFormat/>
    <w:rsid w:val="00C20278"/>
    <w:rPr>
      <w:rFonts w:ascii="Aktiv Grotesk" w:eastAsiaTheme="minorEastAsia" w:hAnsi="Aktiv Grotesk"/>
      <w:sz w:val="18"/>
      <w:szCs w:val="18"/>
    </w:rPr>
  </w:style>
  <w:style w:type="paragraph" w:styleId="NoSpacing">
    <w:name w:val="No Spacing"/>
    <w:uiPriority w:val="1"/>
    <w:qFormat/>
    <w:rsid w:val="00C20278"/>
    <w:rPr>
      <w:rFonts w:ascii="Aktiv Grotesk" w:eastAsiaTheme="minorEastAsia" w:hAnsi="Aktiv Grotesk"/>
      <w:sz w:val="18"/>
      <w:szCs w:val="18"/>
    </w:rPr>
  </w:style>
  <w:style w:type="paragraph" w:customStyle="1" w:styleId="InstructionBullets">
    <w:name w:val="InstructionBullets"/>
    <w:basedOn w:val="BulletLevel1"/>
    <w:qFormat/>
    <w:rsid w:val="009819D8"/>
    <w:pPr>
      <w:numPr>
        <w:numId w:val="24"/>
      </w:numPr>
      <w:ind w:left="357" w:hanging="357"/>
    </w:pPr>
    <w:rPr>
      <w:lang w:val="en-US"/>
    </w:rPr>
  </w:style>
  <w:style w:type="paragraph" w:customStyle="1" w:styleId="InstructionHeading">
    <w:name w:val="InstructionHeading"/>
    <w:qFormat/>
    <w:rsid w:val="00C2035B"/>
    <w:rPr>
      <w:rFonts w:ascii="Aktiv Grotesk Medium" w:hAnsi="Aktiv Grotesk Medium" w:cs="Aktiv Grotesk Medium"/>
      <w:caps/>
      <w:color w:val="1E32FA" w:themeColor="accent1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332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ringvanin@iata.org" TargetMode="External"/><Relationship Id="rId13" Type="http://schemas.openxmlformats.org/officeDocument/2006/relationships/customXml" Target="../customXml/item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ustomXml" Target="../customXml/item4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ustomXml" Target="../customXml/item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casr@iata.org\Downloads\A4_basic_template_28Nov.dotx" TargetMode="External"/></Relationships>
</file>

<file path=word/theme/theme1.xml><?xml version="1.0" encoding="utf-8"?>
<a:theme xmlns:a="http://schemas.openxmlformats.org/drawingml/2006/main" name="Office Theme">
  <a:themeElements>
    <a:clrScheme name="IATA">
      <a:dk1>
        <a:srgbClr val="000000"/>
      </a:dk1>
      <a:lt1>
        <a:srgbClr val="FFFFFF"/>
      </a:lt1>
      <a:dk2>
        <a:srgbClr val="000000"/>
      </a:dk2>
      <a:lt2>
        <a:srgbClr val="E6E6E6"/>
      </a:lt2>
      <a:accent1>
        <a:srgbClr val="1E32FA"/>
      </a:accent1>
      <a:accent2>
        <a:srgbClr val="FAC832"/>
      </a:accent2>
      <a:accent3>
        <a:srgbClr val="F04632"/>
      </a:accent3>
      <a:accent4>
        <a:srgbClr val="289632"/>
      </a:accent4>
      <a:accent5>
        <a:srgbClr val="F046C8"/>
      </a:accent5>
      <a:accent6>
        <a:srgbClr val="5A14A0"/>
      </a:accent6>
      <a:hlink>
        <a:srgbClr val="1E32FA"/>
      </a:hlink>
      <a:folHlink>
        <a:srgbClr val="5A14A0"/>
      </a:folHlink>
    </a:clrScheme>
    <a:fontScheme name="IATA">
      <a:majorFont>
        <a:latin typeface="Aktiv Grotesk Medium"/>
        <a:ea typeface=""/>
        <a:cs typeface=""/>
      </a:majorFont>
      <a:minorFont>
        <a:latin typeface="Aktiv Grotes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AF7874ABC2C88448B16F4407066B32C" ma:contentTypeVersion="1" ma:contentTypeDescription="Create a new document." ma:contentTypeScope="" ma:versionID="336b410ae334785c0e4672d93ff39239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ce71b34a8bca6cbcce2fb89b317b0133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" ma:hidden="true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" ma:hidden="true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FF273C6E-C889-4165-8859-E49DF357B52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3867C60-9C35-490C-8144-B08C83A00F85}"/>
</file>

<file path=customXml/itemProps3.xml><?xml version="1.0" encoding="utf-8"?>
<ds:datastoreItem xmlns:ds="http://schemas.openxmlformats.org/officeDocument/2006/customXml" ds:itemID="{1A326C78-FE3E-400B-A4D5-BB7A9BBB824F}"/>
</file>

<file path=customXml/itemProps4.xml><?xml version="1.0" encoding="utf-8"?>
<ds:datastoreItem xmlns:ds="http://schemas.openxmlformats.org/officeDocument/2006/customXml" ds:itemID="{1A53CC6C-3E44-4A6C-A4DA-2E1C57423178}"/>
</file>

<file path=docProps/app.xml><?xml version="1.0" encoding="utf-8"?>
<Properties xmlns="http://schemas.openxmlformats.org/officeDocument/2006/extended-properties" xmlns:vt="http://schemas.openxmlformats.org/officeDocument/2006/docPropsVTypes">
  <Template>A4_basic_template_28Nov</Template>
  <TotalTime>1</TotalTime>
  <Pages>1</Pages>
  <Words>200</Words>
  <Characters>1145</Characters>
  <Application>Microsoft Office Word</Application>
  <DocSecurity>4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gnss-interference-reporting-form</dc:title>
  <dc:creator>LUCAS Rohan</dc:creator>
  <cp:lastModifiedBy>Noppadol Pringvanich</cp:lastModifiedBy>
  <cp:revision>2</cp:revision>
  <dcterms:created xsi:type="dcterms:W3CDTF">2019-05-02T14:26:00Z</dcterms:created>
  <dcterms:modified xsi:type="dcterms:W3CDTF">2019-05-02T14:26:00Z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0x0101005AF7874ABC2C88448B16F4407066B32C</vt:lpwstr>
  </property>
</Properties>
</file>